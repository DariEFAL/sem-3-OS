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DC23" w14:textId="77777777" w:rsidR="004640DC" w:rsidRDefault="003F14E5">
      <w:pPr>
        <w:pStyle w:val="1"/>
      </w:pPr>
      <w:r>
        <w:t>Лабораторные работы №3</w:t>
      </w:r>
    </w:p>
    <w:p w14:paraId="17DCF19A" w14:textId="77777777" w:rsidR="004640DC" w:rsidRDefault="003F14E5">
      <w:pPr>
        <w:pStyle w:val="2"/>
      </w:pPr>
      <w:r>
        <w:t>Цель работы</w:t>
      </w:r>
    </w:p>
    <w:p w14:paraId="122D4DFB" w14:textId="77777777" w:rsidR="004640DC" w:rsidRDefault="003F14E5">
      <w:pPr>
        <w:pStyle w:val="Standard"/>
      </w:pPr>
      <w:r>
        <w:t>Целью является приобретение практических навыков в:</w:t>
      </w:r>
    </w:p>
    <w:p w14:paraId="6F155007" w14:textId="77777777" w:rsidR="004640DC" w:rsidRDefault="003F14E5">
      <w:pPr>
        <w:pStyle w:val="a5"/>
        <w:numPr>
          <w:ilvl w:val="0"/>
          <w:numId w:val="27"/>
        </w:numPr>
      </w:pPr>
      <w:r>
        <w:t>Управление потоками в ОС</w:t>
      </w:r>
    </w:p>
    <w:p w14:paraId="1FABFF13" w14:textId="77777777" w:rsidR="004640DC" w:rsidRDefault="003F14E5">
      <w:pPr>
        <w:pStyle w:val="a5"/>
        <w:numPr>
          <w:ilvl w:val="0"/>
          <w:numId w:val="3"/>
        </w:numPr>
      </w:pPr>
      <w:r>
        <w:t>Обеспечение синхронизации между потоками</w:t>
      </w:r>
    </w:p>
    <w:p w14:paraId="24655059" w14:textId="77777777" w:rsidR="004640DC" w:rsidRDefault="003F14E5">
      <w:pPr>
        <w:pStyle w:val="2"/>
      </w:pPr>
      <w:r>
        <w:t>Задание</w:t>
      </w:r>
    </w:p>
    <w:p w14:paraId="5DC83501" w14:textId="77777777" w:rsidR="004640DC" w:rsidRDefault="003F14E5">
      <w:pPr>
        <w:pStyle w:val="Standard"/>
      </w:pPr>
      <w: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64A65CED" w14:textId="77777777" w:rsidR="004640DC" w:rsidRDefault="003F14E5">
      <w:pPr>
        <w:pStyle w:val="Standard"/>
      </w:pPr>
      <w:r>
        <w:t xml:space="preserve">Так же необходимо уметь </w:t>
      </w:r>
      <w:r>
        <w:t>продемонстрировать количество потоков, используемое вашей программой с помощью стандартных средств операционной системы.</w:t>
      </w:r>
    </w:p>
    <w:p w14:paraId="5D47C9B6" w14:textId="77777777" w:rsidR="004640DC" w:rsidRDefault="003F14E5">
      <w:pPr>
        <w:pStyle w:val="Standard"/>
      </w:pPr>
      <w: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26122E40" w14:textId="77777777" w:rsidR="004640DC" w:rsidRDefault="003F14E5">
      <w:pPr>
        <w:pStyle w:val="2"/>
      </w:pPr>
      <w:r>
        <w:t>Варианты задания</w:t>
      </w:r>
    </w:p>
    <w:p w14:paraId="22850CA4" w14:textId="77777777" w:rsidR="004640DC" w:rsidRDefault="003F14E5">
      <w:pPr>
        <w:pStyle w:val="a5"/>
        <w:numPr>
          <w:ilvl w:val="0"/>
          <w:numId w:val="28"/>
        </w:numPr>
        <w:spacing w:after="0" w:line="240" w:lineRule="auto"/>
        <w:textAlignment w:val="center"/>
      </w:pPr>
      <w:r>
        <w:t xml:space="preserve">Отсортировать массив целых чисел при помощи </w:t>
      </w:r>
      <w:proofErr w:type="spellStart"/>
      <w:r>
        <w:t>битонической</w:t>
      </w:r>
      <w:proofErr w:type="spellEnd"/>
      <w:r>
        <w:t xml:space="preserve"> сортировки</w:t>
      </w:r>
    </w:p>
    <w:p w14:paraId="6542BCAD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Отсортировать массив целых чисел при помощи параллельного алгоритма быстрой сортировки</w:t>
      </w:r>
    </w:p>
    <w:p w14:paraId="4C4D3587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 xml:space="preserve">Отсортировать массив целых чисел при помощи </w:t>
      </w:r>
      <w:r>
        <w:t>параллельной сортировки слиянием</w:t>
      </w:r>
    </w:p>
    <w:p w14:paraId="490B5F79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 xml:space="preserve">Отсортировать массив целых чисел при помощи </w:t>
      </w:r>
      <w:proofErr w:type="spellStart"/>
      <w:r>
        <w:t>TimSort</w:t>
      </w:r>
      <w:proofErr w:type="spellEnd"/>
    </w:p>
    <w:p w14:paraId="545A8038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 xml:space="preserve">Отсортировать массив целых чисел при помощи четно-нечетной сортировки </w:t>
      </w:r>
      <w:proofErr w:type="spellStart"/>
      <w:r>
        <w:t>Бетчера</w:t>
      </w:r>
      <w:proofErr w:type="spellEnd"/>
    </w:p>
    <w:p w14:paraId="2EF5C753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Произвести перемножение 2-ух матриц, содержащих комплексные числа</w:t>
      </w:r>
    </w:p>
    <w:p w14:paraId="25EC92F8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 xml:space="preserve">Два человека играют в кости. Правила игры следующие: каждый игрок делает бросок 2-ух костей K раз; побеждает тот, кто выбросил суммарно большее количество очков.  Задача программы экспериментально определить шансы на победу каждого из игроков. На вход программе подается K, какой </w:t>
      </w:r>
      <w:r>
        <w:t>сейчас тур, сколько очков суммарно у каждого из игроков и количество экспериментов, которые должна произвести программа</w:t>
      </w:r>
    </w:p>
    <w:p w14:paraId="7FCF096F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 xml:space="preserve">Есть </w:t>
      </w:r>
      <w:proofErr w:type="gramStart"/>
      <w:r>
        <w:t>К массивов</w:t>
      </w:r>
      <w:proofErr w:type="gramEnd"/>
      <w:r>
        <w:t xml:space="preserve"> одинаковой длины. Необходимо сложить эти массивы. Необходимо предусмотреть стратегию, адаптирующуюся под количество массивов и их длину (по количеству операций)</w:t>
      </w:r>
    </w:p>
    <w:p w14:paraId="44A9E341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Рассчитать детерминант матрицы (используя определение детерминанта)</w:t>
      </w:r>
    </w:p>
    <w:p w14:paraId="44801F3C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Решить систему линейных уравнений методом Гаусса</w:t>
      </w:r>
    </w:p>
    <w:p w14:paraId="023B2CD9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 xml:space="preserve">Наложить K раз медианный фильтр на матрицу, состоящую из целых чисел. Размер окна задается </w:t>
      </w:r>
      <w:r>
        <w:t>пользователем</w:t>
      </w:r>
    </w:p>
    <w:p w14:paraId="33343176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Наложить K раз фильтры эрозии и наращивания на матрицу, состоящую из вещественных чисел. На выходе получается 2 результирующие матрицы</w:t>
      </w:r>
    </w:p>
    <w:p w14:paraId="745A5149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Наложить K раз фильтр, использующий матрицу свертки, на матрицу, состоящую из вещественных чисел. Размер окна задается пользователем</w:t>
      </w:r>
    </w:p>
    <w:p w14:paraId="47ED510F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 xml:space="preserve">Есть набор 512 битных чисел, записанных в шестнадцатеричном представлении, хранящихся в файле. Необходимо посчитать их среднее арифметическое. Округлить результат до целых. Количество используемой оперативной памяти должно </w:t>
      </w:r>
      <w:r>
        <w:t>задаваться "ключом"</w:t>
      </w:r>
    </w:p>
    <w:p w14:paraId="764B89E2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Есть колода из 52 карт, рассчитать экспериментально (метод Монте-Карло) вероятность того, что сверху лежат две одинаковых карты. Количество раундов задаётся ключом программы</w:t>
      </w:r>
    </w:p>
    <w:p w14:paraId="4AF59059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Задаётся радиус окружности. Необходимо с помощью метода Монте-Карло рассчитать её площадь</w:t>
      </w:r>
    </w:p>
    <w:p w14:paraId="49AF79E0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lastRenderedPageBreak/>
        <w:t>Найти в большом целочисленном массиве минимальный и максимальный элементы</w:t>
      </w:r>
    </w:p>
    <w:p w14:paraId="6BE37484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Найти образец в строке наивным алгоритмом</w:t>
      </w:r>
    </w:p>
    <w:p w14:paraId="0FF9EC9C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Дан массив координат (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y</w:t>
      </w:r>
      <w:r>
        <w:t xml:space="preserve">).  Пользователь вводит число кластеров. Проведите кластеризацию методом </w:t>
      </w:r>
      <w:r>
        <w:rPr>
          <w:lang w:val="en-US"/>
        </w:rPr>
        <w:t>k</w:t>
      </w:r>
      <w:r>
        <w:t>-средних</w:t>
      </w:r>
    </w:p>
    <w:p w14:paraId="01F6CB82" w14:textId="77777777" w:rsidR="004640DC" w:rsidRDefault="003F14E5">
      <w:pPr>
        <w:pStyle w:val="a5"/>
        <w:numPr>
          <w:ilvl w:val="0"/>
          <w:numId w:val="26"/>
        </w:numPr>
        <w:spacing w:after="0" w:line="240" w:lineRule="auto"/>
        <w:textAlignment w:val="center"/>
      </w:pPr>
      <w:r>
        <w:t>Дан</w:t>
      </w:r>
      <w:r>
        <w:t xml:space="preserve"> массив координат (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y</w:t>
      </w:r>
      <w:r>
        <w:t xml:space="preserve">, </w:t>
      </w:r>
      <w:r>
        <w:rPr>
          <w:lang w:val="en-US"/>
        </w:rPr>
        <w:t>z</w:t>
      </w:r>
      <w:r>
        <w:t>). Необходимо найти три точки, которые образуют треугольник максимальной площади</w:t>
      </w:r>
    </w:p>
    <w:sectPr w:rsidR="004640DC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B594" w14:textId="77777777" w:rsidR="003F14E5" w:rsidRDefault="003F14E5">
      <w:r>
        <w:separator/>
      </w:r>
    </w:p>
  </w:endnote>
  <w:endnote w:type="continuationSeparator" w:id="0">
    <w:p w14:paraId="2A52C269" w14:textId="77777777" w:rsidR="003F14E5" w:rsidRDefault="003F1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BC179" w14:textId="77777777" w:rsidR="003F14E5" w:rsidRDefault="003F14E5">
      <w:r>
        <w:rPr>
          <w:color w:val="000000"/>
        </w:rPr>
        <w:separator/>
      </w:r>
    </w:p>
  </w:footnote>
  <w:footnote w:type="continuationSeparator" w:id="0">
    <w:p w14:paraId="575C72DB" w14:textId="77777777" w:rsidR="003F14E5" w:rsidRDefault="003F1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2F6A"/>
    <w:multiLevelType w:val="multilevel"/>
    <w:tmpl w:val="652CD1DA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08DE67B3"/>
    <w:multiLevelType w:val="multilevel"/>
    <w:tmpl w:val="15687882"/>
    <w:styleLink w:val="WWNum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BE44A0A"/>
    <w:multiLevelType w:val="multilevel"/>
    <w:tmpl w:val="48D455CA"/>
    <w:styleLink w:val="WWNum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CE54FAD"/>
    <w:multiLevelType w:val="multilevel"/>
    <w:tmpl w:val="A9DE56EE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1A155BB8"/>
    <w:multiLevelType w:val="multilevel"/>
    <w:tmpl w:val="E9B0C442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20FB0670"/>
    <w:multiLevelType w:val="multilevel"/>
    <w:tmpl w:val="62D6376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215E4B04"/>
    <w:multiLevelType w:val="multilevel"/>
    <w:tmpl w:val="4C26A422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7" w15:restartNumberingAfterBreak="0">
    <w:nsid w:val="253E6653"/>
    <w:multiLevelType w:val="multilevel"/>
    <w:tmpl w:val="B1A46644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8" w15:restartNumberingAfterBreak="0">
    <w:nsid w:val="261F2A7F"/>
    <w:multiLevelType w:val="multilevel"/>
    <w:tmpl w:val="F1FCD6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9" w15:restartNumberingAfterBreak="0">
    <w:nsid w:val="29E737E4"/>
    <w:multiLevelType w:val="multilevel"/>
    <w:tmpl w:val="BCC8E0CA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2A0C5238"/>
    <w:multiLevelType w:val="multilevel"/>
    <w:tmpl w:val="D57EF69E"/>
    <w:styleLink w:val="WWNum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2B8F4B1A"/>
    <w:multiLevelType w:val="multilevel"/>
    <w:tmpl w:val="DAE63612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357E4E98"/>
    <w:multiLevelType w:val="multilevel"/>
    <w:tmpl w:val="C91CBDA0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3" w15:restartNumberingAfterBreak="0">
    <w:nsid w:val="36354818"/>
    <w:multiLevelType w:val="multilevel"/>
    <w:tmpl w:val="0368F370"/>
    <w:styleLink w:val="WWNum2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36E372F5"/>
    <w:multiLevelType w:val="multilevel"/>
    <w:tmpl w:val="D2BE64AA"/>
    <w:styleLink w:val="WWNum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451032E8"/>
    <w:multiLevelType w:val="multilevel"/>
    <w:tmpl w:val="55B22662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4D9931CA"/>
    <w:multiLevelType w:val="multilevel"/>
    <w:tmpl w:val="7EBC8732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4E5D05CD"/>
    <w:multiLevelType w:val="multilevel"/>
    <w:tmpl w:val="5A641E46"/>
    <w:styleLink w:val="WWNum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59E31A1F"/>
    <w:multiLevelType w:val="multilevel"/>
    <w:tmpl w:val="891C9788"/>
    <w:styleLink w:val="WWNum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609330E0"/>
    <w:multiLevelType w:val="multilevel"/>
    <w:tmpl w:val="6B26270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63DC2C86"/>
    <w:multiLevelType w:val="multilevel"/>
    <w:tmpl w:val="B09287FE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3F502B9"/>
    <w:multiLevelType w:val="multilevel"/>
    <w:tmpl w:val="5FE65EEC"/>
    <w:styleLink w:val="WW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67237E25"/>
    <w:multiLevelType w:val="multilevel"/>
    <w:tmpl w:val="3126ED3C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3" w15:restartNumberingAfterBreak="0">
    <w:nsid w:val="67A15214"/>
    <w:multiLevelType w:val="multilevel"/>
    <w:tmpl w:val="271003E2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4" w15:restartNumberingAfterBreak="0">
    <w:nsid w:val="6F334612"/>
    <w:multiLevelType w:val="multilevel"/>
    <w:tmpl w:val="EC76F988"/>
    <w:styleLink w:val="WWNum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74ED6B96"/>
    <w:multiLevelType w:val="multilevel"/>
    <w:tmpl w:val="3AE49134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557741164">
    <w:abstractNumId w:val="5"/>
  </w:num>
  <w:num w:numId="2" w16cid:durableId="1012955132">
    <w:abstractNumId w:val="23"/>
  </w:num>
  <w:num w:numId="3" w16cid:durableId="1414084672">
    <w:abstractNumId w:val="20"/>
  </w:num>
  <w:num w:numId="4" w16cid:durableId="850753641">
    <w:abstractNumId w:val="9"/>
  </w:num>
  <w:num w:numId="5" w16cid:durableId="1872843215">
    <w:abstractNumId w:val="7"/>
  </w:num>
  <w:num w:numId="6" w16cid:durableId="605506752">
    <w:abstractNumId w:val="12"/>
  </w:num>
  <w:num w:numId="7" w16cid:durableId="842010176">
    <w:abstractNumId w:val="8"/>
  </w:num>
  <w:num w:numId="8" w16cid:durableId="1522545350">
    <w:abstractNumId w:val="22"/>
  </w:num>
  <w:num w:numId="9" w16cid:durableId="593822083">
    <w:abstractNumId w:val="0"/>
  </w:num>
  <w:num w:numId="10" w16cid:durableId="706562041">
    <w:abstractNumId w:val="14"/>
  </w:num>
  <w:num w:numId="11" w16cid:durableId="1638992509">
    <w:abstractNumId w:val="19"/>
  </w:num>
  <w:num w:numId="12" w16cid:durableId="735127704">
    <w:abstractNumId w:val="6"/>
  </w:num>
  <w:num w:numId="13" w16cid:durableId="1761869917">
    <w:abstractNumId w:val="4"/>
  </w:num>
  <w:num w:numId="14" w16cid:durableId="619067423">
    <w:abstractNumId w:val="3"/>
  </w:num>
  <w:num w:numId="15" w16cid:durableId="2057385171">
    <w:abstractNumId w:val="15"/>
  </w:num>
  <w:num w:numId="16" w16cid:durableId="1514416223">
    <w:abstractNumId w:val="17"/>
  </w:num>
  <w:num w:numId="17" w16cid:durableId="1016882653">
    <w:abstractNumId w:val="2"/>
  </w:num>
  <w:num w:numId="18" w16cid:durableId="973413545">
    <w:abstractNumId w:val="1"/>
  </w:num>
  <w:num w:numId="19" w16cid:durableId="1489788966">
    <w:abstractNumId w:val="11"/>
  </w:num>
  <w:num w:numId="20" w16cid:durableId="288174548">
    <w:abstractNumId w:val="21"/>
  </w:num>
  <w:num w:numId="21" w16cid:durableId="1732315130">
    <w:abstractNumId w:val="18"/>
  </w:num>
  <w:num w:numId="22" w16cid:durableId="1747145205">
    <w:abstractNumId w:val="10"/>
  </w:num>
  <w:num w:numId="23" w16cid:durableId="1217472702">
    <w:abstractNumId w:val="24"/>
  </w:num>
  <w:num w:numId="24" w16cid:durableId="1534536878">
    <w:abstractNumId w:val="13"/>
  </w:num>
  <w:num w:numId="25" w16cid:durableId="1965310235">
    <w:abstractNumId w:val="16"/>
  </w:num>
  <w:num w:numId="26" w16cid:durableId="2125684241">
    <w:abstractNumId w:val="25"/>
  </w:num>
  <w:num w:numId="27" w16cid:durableId="1798571555">
    <w:abstractNumId w:val="20"/>
    <w:lvlOverride w:ilvl="0"/>
  </w:num>
  <w:num w:numId="28" w16cid:durableId="721902837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640DC"/>
    <w:rsid w:val="003F14E5"/>
    <w:rsid w:val="004640DC"/>
    <w:rsid w:val="005426EE"/>
    <w:rsid w:val="0075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923EB"/>
  <w15:docId w15:val="{88803B6C-0551-4AD2-852E-28BDB7F8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 Light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a5">
    <w:name w:val="List Paragraph"/>
    <w:basedOn w:val="Standard"/>
    <w:pPr>
      <w:ind w:left="720"/>
      <w:contextualSpacing/>
    </w:pPr>
  </w:style>
  <w:style w:type="paragraph" w:styleId="a6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a0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2Char">
    <w:name w:val="Heading 2 Char"/>
    <w:basedOn w:val="a0"/>
    <w:rPr>
      <w:rFonts w:ascii="Calibri Light" w:eastAsia="Calibri" w:hAnsi="Calibri Light" w:cs="Tahoma"/>
      <w:b/>
      <w:bCs/>
      <w:color w:val="5B9BD5"/>
      <w:sz w:val="26"/>
      <w:szCs w:val="2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  <w:rPr>
      <w:sz w:val="20"/>
    </w:rPr>
  </w:style>
  <w:style w:type="character" w:customStyle="1" w:styleId="ListLabel92">
    <w:name w:val="ListLabel 92"/>
    <w:rPr>
      <w:sz w:val="20"/>
    </w:rPr>
  </w:style>
  <w:style w:type="character" w:customStyle="1" w:styleId="ListLabel93">
    <w:name w:val="ListLabel 93"/>
    <w:rPr>
      <w:sz w:val="20"/>
    </w:rPr>
  </w:style>
  <w:style w:type="character" w:customStyle="1" w:styleId="ListLabel94">
    <w:name w:val="ListLabel 94"/>
    <w:rPr>
      <w:sz w:val="20"/>
    </w:rPr>
  </w:style>
  <w:style w:type="character" w:customStyle="1" w:styleId="ListLabel95">
    <w:name w:val="ListLabel 95"/>
    <w:rPr>
      <w:sz w:val="20"/>
    </w:rPr>
  </w:style>
  <w:style w:type="character" w:customStyle="1" w:styleId="ListLabel96">
    <w:name w:val="ListLabel 96"/>
    <w:rPr>
      <w:sz w:val="20"/>
    </w:rPr>
  </w:style>
  <w:style w:type="character" w:customStyle="1" w:styleId="ListLabel97">
    <w:name w:val="ListLabel 97"/>
    <w:rPr>
      <w:sz w:val="20"/>
    </w:rPr>
  </w:style>
  <w:style w:type="character" w:customStyle="1" w:styleId="ListLabel98">
    <w:name w:val="ListLabel 98"/>
    <w:rPr>
      <w:sz w:val="20"/>
    </w:rPr>
  </w:style>
  <w:style w:type="character" w:customStyle="1" w:styleId="ListLabel99">
    <w:name w:val="ListLabel 99"/>
    <w:rPr>
      <w:sz w:val="20"/>
    </w:rPr>
  </w:style>
  <w:style w:type="character" w:customStyle="1" w:styleId="ListLabel100">
    <w:name w:val="ListLabel 100"/>
    <w:rPr>
      <w:sz w:val="20"/>
    </w:rPr>
  </w:style>
  <w:style w:type="character" w:customStyle="1" w:styleId="ListLabel101">
    <w:name w:val="ListLabel 101"/>
    <w:rPr>
      <w:sz w:val="20"/>
    </w:rPr>
  </w:style>
  <w:style w:type="character" w:customStyle="1" w:styleId="ListLabel102">
    <w:name w:val="ListLabel 102"/>
    <w:rPr>
      <w:sz w:val="20"/>
    </w:rPr>
  </w:style>
  <w:style w:type="character" w:customStyle="1" w:styleId="ListLabel103">
    <w:name w:val="ListLabel 103"/>
    <w:rPr>
      <w:sz w:val="20"/>
    </w:rPr>
  </w:style>
  <w:style w:type="character" w:customStyle="1" w:styleId="ListLabel104">
    <w:name w:val="ListLabel 104"/>
    <w:rPr>
      <w:sz w:val="20"/>
    </w:rPr>
  </w:style>
  <w:style w:type="character" w:customStyle="1" w:styleId="ListLabel105">
    <w:name w:val="ListLabel 105"/>
    <w:rPr>
      <w:sz w:val="20"/>
    </w:rPr>
  </w:style>
  <w:style w:type="character" w:customStyle="1" w:styleId="ListLabel106">
    <w:name w:val="ListLabel 106"/>
    <w:rPr>
      <w:sz w:val="20"/>
    </w:rPr>
  </w:style>
  <w:style w:type="character" w:customStyle="1" w:styleId="ListLabel107">
    <w:name w:val="ListLabel 107"/>
    <w:rPr>
      <w:sz w:val="20"/>
    </w:rPr>
  </w:style>
  <w:style w:type="character" w:customStyle="1" w:styleId="ListLabel108">
    <w:name w:val="ListLabel 108"/>
    <w:rPr>
      <w:sz w:val="20"/>
    </w:rPr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</w:style>
  <w:style w:type="character" w:customStyle="1" w:styleId="ListLabel225">
    <w:name w:val="ListLabel 225"/>
  </w:style>
  <w:style w:type="numbering" w:customStyle="1" w:styleId="NoList1">
    <w:name w:val="No List_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numbering" w:customStyle="1" w:styleId="WWNum14">
    <w:name w:val="WWNum14"/>
    <w:basedOn w:val="a2"/>
    <w:pPr>
      <w:numPr>
        <w:numId w:val="15"/>
      </w:numPr>
    </w:pPr>
  </w:style>
  <w:style w:type="numbering" w:customStyle="1" w:styleId="WWNum15">
    <w:name w:val="WWNum15"/>
    <w:basedOn w:val="a2"/>
    <w:pPr>
      <w:numPr>
        <w:numId w:val="16"/>
      </w:numPr>
    </w:pPr>
  </w:style>
  <w:style w:type="numbering" w:customStyle="1" w:styleId="WWNum16">
    <w:name w:val="WWNum16"/>
    <w:basedOn w:val="a2"/>
    <w:pPr>
      <w:numPr>
        <w:numId w:val="17"/>
      </w:numPr>
    </w:pPr>
  </w:style>
  <w:style w:type="numbering" w:customStyle="1" w:styleId="WWNum17">
    <w:name w:val="WWNum17"/>
    <w:basedOn w:val="a2"/>
    <w:pPr>
      <w:numPr>
        <w:numId w:val="18"/>
      </w:numPr>
    </w:pPr>
  </w:style>
  <w:style w:type="numbering" w:customStyle="1" w:styleId="WWNum18">
    <w:name w:val="WWNum18"/>
    <w:basedOn w:val="a2"/>
    <w:pPr>
      <w:numPr>
        <w:numId w:val="19"/>
      </w:numPr>
    </w:pPr>
  </w:style>
  <w:style w:type="numbering" w:customStyle="1" w:styleId="WWNum19">
    <w:name w:val="WWNum19"/>
    <w:basedOn w:val="a2"/>
    <w:pPr>
      <w:numPr>
        <w:numId w:val="20"/>
      </w:numPr>
    </w:pPr>
  </w:style>
  <w:style w:type="numbering" w:customStyle="1" w:styleId="WWNum20">
    <w:name w:val="WWNum20"/>
    <w:basedOn w:val="a2"/>
    <w:pPr>
      <w:numPr>
        <w:numId w:val="21"/>
      </w:numPr>
    </w:pPr>
  </w:style>
  <w:style w:type="numbering" w:customStyle="1" w:styleId="WWNum21">
    <w:name w:val="WWNum21"/>
    <w:basedOn w:val="a2"/>
    <w:pPr>
      <w:numPr>
        <w:numId w:val="22"/>
      </w:numPr>
    </w:pPr>
  </w:style>
  <w:style w:type="numbering" w:customStyle="1" w:styleId="WWNum22">
    <w:name w:val="WWNum22"/>
    <w:basedOn w:val="a2"/>
    <w:pPr>
      <w:numPr>
        <w:numId w:val="23"/>
      </w:numPr>
    </w:pPr>
  </w:style>
  <w:style w:type="numbering" w:customStyle="1" w:styleId="WWNum23">
    <w:name w:val="WWNum23"/>
    <w:basedOn w:val="a2"/>
    <w:pPr>
      <w:numPr>
        <w:numId w:val="24"/>
      </w:numPr>
    </w:pPr>
  </w:style>
  <w:style w:type="numbering" w:customStyle="1" w:styleId="WWNum24">
    <w:name w:val="WWNum24"/>
    <w:basedOn w:val="a2"/>
    <w:pPr>
      <w:numPr>
        <w:numId w:val="25"/>
      </w:numPr>
    </w:pPr>
  </w:style>
  <w:style w:type="numbering" w:customStyle="1" w:styleId="WWNum25">
    <w:name w:val="WWNum25"/>
    <w:basedOn w:val="a2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 Д</dc:creator>
  <cp:lastModifiedBy>Дарья Ефимова</cp:lastModifiedBy>
  <cp:revision>2</cp:revision>
  <dcterms:created xsi:type="dcterms:W3CDTF">2026-10-22T07:33:00Z</dcterms:created>
  <dcterms:modified xsi:type="dcterms:W3CDTF">2026-10-22T07:33:00Z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